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407" w:rsidRDefault="005E1407" w:rsidP="005E1407">
      <w:pPr>
        <w:pStyle w:val="ListParagraph"/>
        <w:numPr>
          <w:ilvl w:val="0"/>
          <w:numId w:val="6"/>
        </w:numPr>
      </w:pPr>
      <w:r>
        <w:t>Log on to GitHub.mmm.com, (request a membership of MMM\</w:t>
      </w:r>
      <w:r w:rsidRPr="00565F7C">
        <w:t xml:space="preserve"> WW-CSHS-GithubUsers</w:t>
      </w:r>
      <w:r>
        <w:t xml:space="preserve"> , if you don’t already have access)</w:t>
      </w:r>
    </w:p>
    <w:p w:rsidR="005E1407" w:rsidRDefault="005E1407" w:rsidP="005E1407">
      <w:pPr>
        <w:pStyle w:val="ListParagraph"/>
      </w:pPr>
    </w:p>
    <w:p w:rsidR="008817B9" w:rsidRDefault="005E1407" w:rsidP="008817B9">
      <w:pPr>
        <w:pStyle w:val="ListParagraph"/>
        <w:numPr>
          <w:ilvl w:val="0"/>
          <w:numId w:val="6"/>
        </w:numPr>
      </w:pPr>
      <w:r>
        <w:t>Create GitHub repository for your</w:t>
      </w:r>
      <w:r w:rsidR="008817B9">
        <w:t xml:space="preserve"> application</w:t>
      </w:r>
    </w:p>
    <w:p w:rsidR="008817B9" w:rsidRPr="008817B9" w:rsidRDefault="008817B9" w:rsidP="008817B9">
      <w:pPr>
        <w:pStyle w:val="ListParagraph"/>
        <w:numPr>
          <w:ilvl w:val="0"/>
          <w:numId w:val="12"/>
        </w:numPr>
      </w:pPr>
      <w:r w:rsidRPr="008817B9">
        <w:rPr>
          <w:sz w:val="18"/>
          <w:szCs w:val="18"/>
        </w:rPr>
        <w:t>Click on “New” on the right side corner</w:t>
      </w:r>
    </w:p>
    <w:p w:rsidR="008817B9" w:rsidRPr="008817B9" w:rsidRDefault="008817B9" w:rsidP="008817B9">
      <w:pPr>
        <w:pStyle w:val="ListParagraph"/>
        <w:numPr>
          <w:ilvl w:val="0"/>
          <w:numId w:val="12"/>
        </w:numPr>
        <w:rPr>
          <w:sz w:val="18"/>
          <w:szCs w:val="18"/>
        </w:rPr>
      </w:pPr>
      <w:r w:rsidRPr="008817B9">
        <w:rPr>
          <w:sz w:val="18"/>
          <w:szCs w:val="18"/>
        </w:rPr>
        <w:t>Give the repository name , choose public and click on create</w:t>
      </w:r>
    </w:p>
    <w:p w:rsidR="003504DE" w:rsidRDefault="003504DE" w:rsidP="003504DE">
      <w:pPr>
        <w:pStyle w:val="ListParagraph"/>
      </w:pPr>
    </w:p>
    <w:p w:rsidR="005E1407" w:rsidRDefault="005E1407" w:rsidP="003504DE">
      <w:pPr>
        <w:pStyle w:val="ListParagraph"/>
        <w:numPr>
          <w:ilvl w:val="0"/>
          <w:numId w:val="6"/>
        </w:numPr>
      </w:pPr>
      <w:r>
        <w:t>To connect to Git repo from Eclipse, you need to set up SSH key pair, follow the document “</w:t>
      </w:r>
      <w:r w:rsidRPr="0085142E">
        <w:t>Setting Up SSH on Eclipse to connect to GitHub</w:t>
      </w:r>
      <w:r>
        <w:t>”</w:t>
      </w:r>
    </w:p>
    <w:bookmarkStart w:id="0" w:name="_MON_1623699155"/>
    <w:bookmarkEnd w:id="0"/>
    <w:p w:rsidR="005E1407" w:rsidRDefault="005E1407" w:rsidP="005E1407">
      <w:pPr>
        <w:pStyle w:val="ListParagraph"/>
      </w:pPr>
      <w:r>
        <w:object w:dxaOrig="1513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7" o:title=""/>
          </v:shape>
          <o:OLEObject Type="Embed" ProgID="Word.Document.12" ShapeID="_x0000_i1025" DrawAspect="Icon" ObjectID="_1684656496" r:id="rId8">
            <o:FieldCodes>\s</o:FieldCodes>
          </o:OLEObject>
        </w:object>
      </w:r>
    </w:p>
    <w:p w:rsidR="005E1407" w:rsidRDefault="005E1407" w:rsidP="005E1407">
      <w:pPr>
        <w:pStyle w:val="ListParagraph"/>
      </w:pPr>
    </w:p>
    <w:p w:rsidR="00A3165C" w:rsidRDefault="00A3165C" w:rsidP="00A3165C">
      <w:pPr>
        <w:pStyle w:val="ListParagraph"/>
        <w:numPr>
          <w:ilvl w:val="0"/>
          <w:numId w:val="6"/>
        </w:numPr>
      </w:pPr>
      <w:r>
        <w:t>Always convert the project into Maven and then push the code.</w:t>
      </w:r>
    </w:p>
    <w:p w:rsidR="00A3165C" w:rsidRDefault="00A3165C" w:rsidP="00A3165C">
      <w:pPr>
        <w:pStyle w:val="ListParagraph"/>
      </w:pPr>
    </w:p>
    <w:p w:rsidR="005E1407" w:rsidRDefault="005E1407" w:rsidP="005E1407">
      <w:pPr>
        <w:pStyle w:val="ListParagraph"/>
        <w:numPr>
          <w:ilvl w:val="0"/>
          <w:numId w:val="6"/>
        </w:numPr>
      </w:pPr>
      <w:r>
        <w:t>Clone the Git Repo with your local workspace ,for eclipse go to Git Repositories &gt;“Clone a Git Repository and add the clone to this view”</w:t>
      </w:r>
    </w:p>
    <w:p w:rsidR="00094317" w:rsidRDefault="005E1407" w:rsidP="005E1407">
      <w:pPr>
        <w:pStyle w:val="ListParagraph"/>
      </w:pPr>
      <w:r>
        <w:rPr>
          <w:noProof/>
        </w:rPr>
        <w:drawing>
          <wp:inline distT="0" distB="0" distL="0" distR="0" wp14:anchorId="106C7640" wp14:editId="2C013A30">
            <wp:extent cx="4366725" cy="1089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977" cy="1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07" w:rsidRDefault="005E1407" w:rsidP="005E1407">
      <w:pPr>
        <w:pStyle w:val="ListParagraph"/>
      </w:pPr>
      <w:r>
        <w:rPr>
          <w:noProof/>
        </w:rPr>
        <w:drawing>
          <wp:inline distT="0" distB="0" distL="0" distR="0" wp14:anchorId="43B8568E" wp14:editId="11DD54A3">
            <wp:extent cx="3526976" cy="354180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928" cy="35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07" w:rsidRDefault="005E1407" w:rsidP="005E1407">
      <w:pPr>
        <w:pStyle w:val="ListParagraph"/>
      </w:pPr>
      <w:r>
        <w:rPr>
          <w:noProof/>
        </w:rPr>
        <w:lastRenderedPageBreak/>
        <w:drawing>
          <wp:inline distT="0" distB="0" distL="0" distR="0" wp14:anchorId="09F7239C" wp14:editId="691DCC6B">
            <wp:extent cx="3556800" cy="326533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510" cy="32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DE" w:rsidRPr="008817B9" w:rsidRDefault="00A53007" w:rsidP="008817B9">
      <w:pPr>
        <w:pStyle w:val="ListParagraph"/>
        <w:numPr>
          <w:ilvl w:val="0"/>
          <w:numId w:val="6"/>
        </w:numPr>
      </w:pPr>
      <w:r>
        <w:t xml:space="preserve">Follow the below </w:t>
      </w:r>
      <w:r w:rsidRPr="003504DE">
        <w:rPr>
          <w:sz w:val="20"/>
        </w:rPr>
        <w:t xml:space="preserve">steps to push </w:t>
      </w:r>
      <w:r>
        <w:t xml:space="preserve">your code to Git </w:t>
      </w:r>
    </w:p>
    <w:p w:rsidR="003504DE" w:rsidRPr="00A3165C" w:rsidRDefault="00A3165C" w:rsidP="00A3165C">
      <w:pPr>
        <w:pStyle w:val="ListParagraph"/>
        <w:numPr>
          <w:ilvl w:val="0"/>
          <w:numId w:val="8"/>
        </w:numPr>
        <w:shd w:val="clear" w:color="auto" w:fill="FFFFFF"/>
        <w:spacing w:after="120" w:line="240" w:lineRule="auto"/>
        <w:textAlignment w:val="baseline"/>
        <w:rPr>
          <w:sz w:val="18"/>
          <w:szCs w:val="18"/>
        </w:rPr>
      </w:pPr>
      <w:r>
        <w:rPr>
          <w:sz w:val="18"/>
          <w:szCs w:val="18"/>
        </w:rPr>
        <w:t>Right click on project name-&gt; team-&gt;shareproject (enter the URL details)-&gt;</w:t>
      </w:r>
      <w:r w:rsidRPr="00A3165C">
        <w:rPr>
          <w:sz w:val="18"/>
          <w:szCs w:val="18"/>
        </w:rPr>
        <w:t xml:space="preserve"> </w:t>
      </w:r>
      <w:r>
        <w:rPr>
          <w:sz w:val="18"/>
          <w:szCs w:val="18"/>
        </w:rPr>
        <w:t>The project will get connected to git</w:t>
      </w:r>
    </w:p>
    <w:p w:rsidR="00A3165C" w:rsidRPr="003504DE" w:rsidRDefault="00A3165C" w:rsidP="003504DE">
      <w:pPr>
        <w:pStyle w:val="ListParagraph"/>
        <w:numPr>
          <w:ilvl w:val="0"/>
          <w:numId w:val="8"/>
        </w:numPr>
        <w:shd w:val="clear" w:color="auto" w:fill="FFFFFF"/>
        <w:spacing w:after="120" w:line="240" w:lineRule="auto"/>
        <w:textAlignment w:val="baseline"/>
        <w:rPr>
          <w:sz w:val="18"/>
          <w:szCs w:val="18"/>
        </w:rPr>
      </w:pPr>
      <w:r>
        <w:rPr>
          <w:sz w:val="18"/>
          <w:szCs w:val="18"/>
        </w:rPr>
        <w:t>Right click on the connected project-&gt;team-&gt;commit (pushes code to master branch)</w:t>
      </w:r>
    </w:p>
    <w:p w:rsidR="00A3165C" w:rsidRPr="003504DE" w:rsidRDefault="00A3165C" w:rsidP="00A3165C">
      <w:pPr>
        <w:pStyle w:val="ListParagraph"/>
        <w:numPr>
          <w:ilvl w:val="0"/>
          <w:numId w:val="8"/>
        </w:numPr>
        <w:shd w:val="clear" w:color="auto" w:fill="FFFFFF"/>
        <w:spacing w:after="120" w:line="240" w:lineRule="auto"/>
        <w:textAlignment w:val="baseline"/>
        <w:rPr>
          <w:sz w:val="18"/>
          <w:szCs w:val="18"/>
        </w:rPr>
      </w:pPr>
      <w:r>
        <w:rPr>
          <w:sz w:val="18"/>
          <w:szCs w:val="18"/>
        </w:rPr>
        <w:t>Right click on the connected project-&gt;team-&gt;switch to-&gt;new branch(creates new branch)</w:t>
      </w:r>
    </w:p>
    <w:p w:rsidR="003504DE" w:rsidRPr="003504DE" w:rsidRDefault="003504DE" w:rsidP="003504DE">
      <w:pPr>
        <w:shd w:val="clear" w:color="auto" w:fill="FFFFFF"/>
        <w:spacing w:after="120" w:line="240" w:lineRule="auto"/>
        <w:textAlignment w:val="baseline"/>
      </w:pPr>
      <w:r w:rsidRPr="003504DE">
        <w:t>This will push the code into the master branch, we can also create DEV branch and push the code similarly into this branch.</w:t>
      </w:r>
    </w:p>
    <w:p w:rsidR="003504DE" w:rsidRPr="003504DE" w:rsidRDefault="003504DE" w:rsidP="003504DE">
      <w:pPr>
        <w:pStyle w:val="ListParagraph"/>
        <w:numPr>
          <w:ilvl w:val="0"/>
          <w:numId w:val="6"/>
        </w:numPr>
      </w:pPr>
      <w:r w:rsidRPr="003504DE">
        <w:t xml:space="preserve">Request Access to OpenShift </w:t>
      </w:r>
    </w:p>
    <w:p w:rsidR="003504DE" w:rsidRDefault="003504DE" w:rsidP="003504DE">
      <w:pPr>
        <w:pStyle w:val="ListParagraph"/>
      </w:pPr>
      <w:r w:rsidRPr="003504DE">
        <w:t>In order to gain access to OpenShift you must request access to the following AD Group: MMM\</w:t>
      </w:r>
      <w:r>
        <w:t>US-MN-Maplewood-OSE-Users .Request access to above AD group in SecurityExpress</w:t>
      </w:r>
    </w:p>
    <w:p w:rsidR="003504DE" w:rsidRDefault="003504DE" w:rsidP="003504DE">
      <w:pPr>
        <w:pStyle w:val="ListParagraph"/>
      </w:pPr>
    </w:p>
    <w:p w:rsidR="00DA04B2" w:rsidRDefault="003504DE" w:rsidP="00DA04B2">
      <w:pPr>
        <w:pStyle w:val="ListParagraph"/>
        <w:numPr>
          <w:ilvl w:val="0"/>
          <w:numId w:val="6"/>
        </w:numPr>
      </w:pPr>
      <w:r>
        <w:t>Request OpenShift Projects for your application</w:t>
      </w:r>
    </w:p>
    <w:p w:rsidR="008817B9" w:rsidRDefault="008817B9" w:rsidP="008817B9">
      <w:pPr>
        <w:pStyle w:val="ListParagraph"/>
        <w:rPr>
          <w:rStyle w:val="Hyperlink"/>
        </w:rPr>
      </w:pPr>
      <w:r>
        <w:t>Y</w:t>
      </w:r>
      <w:r w:rsidR="003504DE">
        <w:t xml:space="preserve">ou can request a new OpenShift project through  the link: </w:t>
      </w:r>
      <w:hyperlink r:id="rId12" w:history="1">
        <w:r w:rsidR="003504DE" w:rsidRPr="00E952C0">
          <w:rPr>
            <w:rStyle w:val="Hyperlink"/>
          </w:rPr>
          <w:t>https://ithelp.mmm.com/Request.aspx?ID=OPEN-SHIFT-PRF</w:t>
        </w:r>
      </w:hyperlink>
    </w:p>
    <w:p w:rsidR="003504DE" w:rsidRDefault="003504DE" w:rsidP="008817B9">
      <w:pPr>
        <w:pStyle w:val="ListParagraph"/>
      </w:pPr>
      <w:r>
        <w:t>It is recommended that you run only one Java EE application inside each project, so you should   request project for each environment level of your application.  For example, application “SampeApp” should request 3 OpenShift Projects for each level: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>
        <w:t xml:space="preserve">“SampleApp-Dev” for development environment </w:t>
      </w:r>
    </w:p>
    <w:p w:rsidR="003504DE" w:rsidRDefault="003504DE" w:rsidP="003504DE">
      <w:pPr>
        <w:pStyle w:val="ListParagraph"/>
      </w:pPr>
      <w:r>
        <w:t>“SampleApp-QA” for QA environment</w:t>
      </w:r>
    </w:p>
    <w:p w:rsidR="00DA04B2" w:rsidRDefault="003504DE" w:rsidP="00DA04B2">
      <w:pPr>
        <w:pStyle w:val="ListParagraph"/>
      </w:pPr>
      <w:r>
        <w:t>“SampleApp-Prod” for Production environment</w:t>
      </w:r>
    </w:p>
    <w:p w:rsidR="00DA04B2" w:rsidRDefault="00DA04B2" w:rsidP="00DA04B2">
      <w:pPr>
        <w:pStyle w:val="ListParagraph"/>
      </w:pPr>
    </w:p>
    <w:p w:rsidR="003504DE" w:rsidRDefault="003504DE" w:rsidP="00DA04B2">
      <w:pPr>
        <w:pStyle w:val="ListParagraph"/>
        <w:numPr>
          <w:ilvl w:val="0"/>
          <w:numId w:val="6"/>
        </w:numPr>
      </w:pPr>
      <w:r>
        <w:t>Define hostnames to be used by application.</w:t>
      </w:r>
    </w:p>
    <w:p w:rsidR="003504DE" w:rsidRDefault="003504DE" w:rsidP="003504DE">
      <w:pPr>
        <w:pStyle w:val="ListParagraph"/>
      </w:pPr>
      <w:r>
        <w:t>You can use any hostname as long as it is not already existing in DNS.</w:t>
      </w:r>
    </w:p>
    <w:p w:rsidR="003504DE" w:rsidRDefault="003504DE" w:rsidP="008817B9">
      <w:pPr>
        <w:pStyle w:val="ListParagraph"/>
      </w:pPr>
      <w:r>
        <w:t>The suggested convention is :</w:t>
      </w:r>
    </w:p>
    <w:p w:rsidR="003504DE" w:rsidRDefault="003504DE" w:rsidP="003504DE">
      <w:pPr>
        <w:pStyle w:val="ListParagraph"/>
      </w:pPr>
      <w:r>
        <w:t xml:space="preserve">&lt;appname&gt;-&lt;envname&gt;.mmm.com   </w:t>
      </w:r>
    </w:p>
    <w:p w:rsidR="003504DE" w:rsidRDefault="003504DE" w:rsidP="003504DE">
      <w:pPr>
        <w:pStyle w:val="ListParagraph"/>
      </w:pPr>
    </w:p>
    <w:p w:rsidR="008817B9" w:rsidRDefault="003504DE" w:rsidP="008817B9">
      <w:pPr>
        <w:pStyle w:val="ListParagraph"/>
      </w:pPr>
      <w:r>
        <w:lastRenderedPageBreak/>
        <w:t>Example : use “sampleapp-dev.mmm.com” for dev and use “sampleapp.mmm.com” for prod</w:t>
      </w:r>
    </w:p>
    <w:p w:rsidR="003504DE" w:rsidRDefault="003504DE" w:rsidP="008817B9">
      <w:pPr>
        <w:pStyle w:val="ListParagraph"/>
      </w:pPr>
      <w:r>
        <w:t>Send a request to JBoss team for a new DNS record for the hostname.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>Once you have the OpenShift project created, you need to setup SSH key pair for use to connect to Github.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>
        <w:t>Refer to the document  “</w:t>
      </w:r>
      <w:bookmarkStart w:id="1" w:name="_Hlk18008410"/>
      <w:r>
        <w:t>Setting Up SSH key pair to connect Git profile to OpenShift</w:t>
      </w:r>
      <w:bookmarkEnd w:id="1"/>
      <w:r>
        <w:t>” for setting up a Git Source Secret.</w:t>
      </w:r>
    </w:p>
    <w:bookmarkStart w:id="2" w:name="_MON_1629050235"/>
    <w:bookmarkEnd w:id="2"/>
    <w:p w:rsidR="003504DE" w:rsidRDefault="003504DE" w:rsidP="003504DE">
      <w:pPr>
        <w:pStyle w:val="ListParagraph"/>
      </w:pPr>
      <w:r>
        <w:object w:dxaOrig="1513" w:dyaOrig="984">
          <v:shape id="_x0000_i1026" type="#_x0000_t75" style="width:75.75pt;height:49.5pt" o:ole="">
            <v:imagedata r:id="rId13" o:title=""/>
          </v:shape>
          <o:OLEObject Type="Embed" ProgID="Word.Document.12" ShapeID="_x0000_i1026" DrawAspect="Icon" ObjectID="_1684656497" r:id="rId14">
            <o:FieldCodes>\s</o:FieldCodes>
          </o:OLEObject>
        </w:objec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 xml:space="preserve">OpenShift use “Secret” object to store datasources configuration.  Follow the below steps to create a Secret to store your datasources configuration. </w:t>
      </w:r>
    </w:p>
    <w:p w:rsidR="003504DE" w:rsidRDefault="003504DE" w:rsidP="003504DE">
      <w:pPr>
        <w:pStyle w:val="ListParagraph"/>
      </w:pPr>
    </w:p>
    <w:bookmarkStart w:id="3" w:name="_MON_1629065323"/>
    <w:bookmarkEnd w:id="3"/>
    <w:p w:rsidR="003504DE" w:rsidRDefault="003504DE" w:rsidP="003504DE">
      <w:pPr>
        <w:pStyle w:val="ListParagraph"/>
      </w:pPr>
      <w:r>
        <w:object w:dxaOrig="1513" w:dyaOrig="984">
          <v:shape id="_x0000_i1027" type="#_x0000_t75" style="width:75.75pt;height:49.5pt" o:ole="">
            <v:imagedata r:id="rId15" o:title=""/>
          </v:shape>
          <o:OLEObject Type="Embed" ProgID="Word.Document.12" ShapeID="_x0000_i1027" DrawAspect="Icon" ObjectID="_1684656498" r:id="rId16">
            <o:FieldCodes>\s</o:FieldCodes>
          </o:OLEObject>
        </w:object>
      </w:r>
    </w:p>
    <w:p w:rsidR="003504DE" w:rsidRDefault="00A75976" w:rsidP="003504DE">
      <w:pPr>
        <w:pStyle w:val="ListParagraph"/>
      </w:pPr>
      <w:r>
        <w:t>Click on Add to Application once the secret is created-&gt;volume-&gt;/extensions/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>Add JBoss EAP7 Container to your project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>
        <w:t xml:space="preserve">Once you have new OpenShift Project created for each level of your application, you can start adding container to your project.   </w:t>
      </w:r>
    </w:p>
    <w:p w:rsidR="003504DE" w:rsidRDefault="003504DE" w:rsidP="003504DE">
      <w:pPr>
        <w:pStyle w:val="ListParagraph"/>
      </w:pPr>
      <w:r>
        <w:t xml:space="preserve">11.1  Logon to OpenShift Application Console ,  select your project &gt;  Add to Project &gt; Browse Catalog. </w:t>
      </w:r>
    </w:p>
    <w:p w:rsidR="003504DE" w:rsidRDefault="003504DE" w:rsidP="003504DE">
      <w:pPr>
        <w:pStyle w:val="ListParagraph"/>
      </w:pPr>
      <w:r>
        <w:rPr>
          <w:noProof/>
        </w:rPr>
        <w:drawing>
          <wp:inline distT="0" distB="0" distL="0" distR="0" wp14:anchorId="3A50BC31" wp14:editId="46506EF4">
            <wp:extent cx="5943600" cy="1309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DE" w:rsidRDefault="003504DE" w:rsidP="003504DE">
      <w:pPr>
        <w:pStyle w:val="ListParagraph"/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</w:rPr>
      </w:pPr>
    </w:p>
    <w:p w:rsidR="003504DE" w:rsidRPr="0079570B" w:rsidRDefault="003504DE" w:rsidP="0079570B">
      <w:pPr>
        <w:pStyle w:val="Heading3"/>
        <w:shd w:val="clear" w:color="auto" w:fill="EDF8FF"/>
        <w:spacing w:before="0" w:beforeAutospacing="0" w:after="0" w:afterAutospacing="0"/>
        <w:ind w:right="225"/>
        <w:rPr>
          <w:rFonts w:ascii="Helvetica" w:hAnsi="Helvetica"/>
          <w:b w:val="0"/>
          <w:bCs w:val="0"/>
          <w:color w:val="363636"/>
          <w:sz w:val="24"/>
          <w:szCs w:val="24"/>
        </w:rPr>
      </w:pPr>
      <w:r>
        <w:rPr>
          <w:rFonts w:ascii="inherit" w:hAnsi="inherit" w:cs="Arial"/>
          <w:color w:val="242729"/>
          <w:sz w:val="20"/>
          <w:szCs w:val="20"/>
        </w:rPr>
        <w:t xml:space="preserve">11.2 </w:t>
      </w:r>
      <w:r>
        <w:t xml:space="preserve"> Select “</w:t>
      </w:r>
      <w:hyperlink r:id="rId18" w:history="1">
        <w:r w:rsidR="0079570B">
          <w:rPr>
            <w:rStyle w:val="Hyperlink"/>
            <w:rFonts w:ascii="Helvetica" w:hAnsi="Helvetica"/>
            <w:b w:val="0"/>
            <w:bCs w:val="0"/>
            <w:color w:val="0088CE"/>
            <w:sz w:val="24"/>
            <w:szCs w:val="24"/>
            <w:u w:val="none"/>
          </w:rPr>
          <w:t>JBoss MMM - JBoss EAP 7.2</w:t>
        </w:r>
      </w:hyperlink>
      <w:r w:rsidR="0079570B">
        <w:rPr>
          <w:rFonts w:ascii="Helvetica" w:hAnsi="Helvetica"/>
          <w:b w:val="0"/>
          <w:bCs w:val="0"/>
          <w:color w:val="363636"/>
          <w:sz w:val="24"/>
          <w:szCs w:val="24"/>
        </w:rPr>
        <w:t xml:space="preserve">” </w:t>
      </w:r>
      <w:bookmarkStart w:id="4" w:name="_GoBack"/>
      <w:bookmarkEnd w:id="4"/>
      <w:r>
        <w:t>from the catalog</w:t>
      </w:r>
    </w:p>
    <w:p w:rsidR="003504DE" w:rsidRPr="003504DE" w:rsidRDefault="003504DE" w:rsidP="003504DE">
      <w:pPr>
        <w:pStyle w:val="ListParagraph"/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C88092" wp14:editId="6CF95A0C">
            <wp:extent cx="5194800" cy="36985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908" cy="37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DE" w:rsidRDefault="003504DE" w:rsidP="003504DE">
      <w:pPr>
        <w:pStyle w:val="ListParagraph"/>
      </w:pPr>
      <w:r>
        <w:t>11.3  Provide configuration information of your application / container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 w:rsidRPr="00640482">
        <w:rPr>
          <w:b/>
          <w:bCs/>
        </w:rPr>
        <w:t>Application Name :</w:t>
      </w:r>
      <w:r>
        <w:t xml:space="preserve"> &lt;Your application name&gt;</w:t>
      </w:r>
    </w:p>
    <w:p w:rsidR="003504DE" w:rsidRDefault="003504DE" w:rsidP="003504DE">
      <w:pPr>
        <w:pStyle w:val="ListParagraph"/>
      </w:pPr>
      <w:r w:rsidRPr="00640482">
        <w:rPr>
          <w:b/>
          <w:bCs/>
        </w:rPr>
        <w:t>Environment Name :</w:t>
      </w:r>
      <w:r>
        <w:t xml:space="preserve"> dev , qa, prod</w:t>
      </w:r>
    </w:p>
    <w:p w:rsidR="003504DE" w:rsidRDefault="003504DE" w:rsidP="003504DE">
      <w:pPr>
        <w:pStyle w:val="ListParagraph"/>
      </w:pPr>
      <w:r>
        <w:rPr>
          <w:b/>
          <w:bCs/>
        </w:rPr>
        <w:t>Datasources Secret Name:</w:t>
      </w:r>
      <w:r>
        <w:t xml:space="preserve"> </w:t>
      </w:r>
      <w:r w:rsidRPr="000B7BBC">
        <w:t>The name of the secret containing configuration properties for the datasources.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 w:rsidRPr="00640482">
        <w:rPr>
          <w:b/>
          <w:bCs/>
        </w:rPr>
        <w:t>Application Hostname :</w:t>
      </w:r>
      <w:r>
        <w:t xml:space="preserve"> Host name of your application </w:t>
      </w:r>
      <w:r w:rsidRPr="002C105C">
        <w:t>e.g sampleapp-dev.mmm.com</w:t>
      </w:r>
      <w:r>
        <w:t xml:space="preserve">. </w:t>
      </w:r>
    </w:p>
    <w:p w:rsidR="003504DE" w:rsidRDefault="003504DE" w:rsidP="003504DE">
      <w:pPr>
        <w:pStyle w:val="ListParagraph"/>
      </w:pPr>
      <w:r>
        <w:t>To request a DNS record for the hostname to be used,  send email to Wattanapol Rujimethit or Jacob Knap.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 w:rsidRPr="00640482">
        <w:rPr>
          <w:b/>
          <w:bCs/>
        </w:rPr>
        <w:t>Git Repository URL :</w:t>
      </w:r>
      <w:r>
        <w:t xml:space="preserve">  &lt;Your Git Repository URL&gt;</w:t>
      </w:r>
    </w:p>
    <w:p w:rsidR="003504DE" w:rsidRDefault="003504DE" w:rsidP="003504DE">
      <w:pPr>
        <w:pStyle w:val="ListParagraph"/>
      </w:pPr>
      <w:r>
        <w:t xml:space="preserve">For Example :  </w:t>
      </w:r>
      <w:r w:rsidRPr="002C105C">
        <w:t>git@github.mmm.com:amswds/sampleapp-deploy-from-war.git</w:t>
      </w:r>
    </w:p>
    <w:p w:rsidR="003504DE" w:rsidRDefault="003504DE" w:rsidP="003504DE">
      <w:pPr>
        <w:pStyle w:val="ListParagraph"/>
      </w:pPr>
    </w:p>
    <w:p w:rsidR="003504DE" w:rsidRPr="00640482" w:rsidRDefault="003504DE" w:rsidP="003504DE">
      <w:pPr>
        <w:pStyle w:val="ListParagraph"/>
        <w:rPr>
          <w:b/>
          <w:bCs/>
        </w:rPr>
      </w:pPr>
      <w:r w:rsidRPr="00640482">
        <w:rPr>
          <w:b/>
          <w:bCs/>
        </w:rPr>
        <w:t xml:space="preserve">Git Source Secret: </w:t>
      </w:r>
    </w:p>
    <w:p w:rsidR="003504DE" w:rsidRDefault="003504DE" w:rsidP="003504DE">
      <w:pPr>
        <w:pStyle w:val="ListParagraph"/>
      </w:pPr>
      <w:r>
        <w:t>Git Source Secret used to authenticate to a private Git repository or a private image registry. Specify a Source Secret name you created in step3.  E.g. “mygithubkey”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>
        <w:t xml:space="preserve"> </w:t>
      </w:r>
      <w:r w:rsidRPr="00640482">
        <w:rPr>
          <w:b/>
          <w:bCs/>
        </w:rPr>
        <w:t>Git Reference :</w:t>
      </w:r>
      <w:r>
        <w:t xml:space="preserve"> Leave blank if you will pull source from the master branch , specify branch name if you will pull source from a difference branch.</w:t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  <w:r>
        <w:t xml:space="preserve"> </w:t>
      </w:r>
      <w:r w:rsidRPr="00640482">
        <w:rPr>
          <w:b/>
          <w:bCs/>
        </w:rPr>
        <w:t>Context Directory :</w:t>
      </w:r>
      <w:r>
        <w:t xml:space="preserve">  /</w:t>
      </w:r>
    </w:p>
    <w:p w:rsidR="003504DE" w:rsidRPr="003504DE" w:rsidRDefault="003504DE" w:rsidP="003504DE">
      <w:p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20FA97" wp14:editId="243A7C47">
            <wp:extent cx="4770000" cy="35586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891" cy="35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>Click Next and Select “Do not bind at this time” for binding.</w:t>
      </w:r>
    </w:p>
    <w:p w:rsidR="003504DE" w:rsidRPr="003504DE" w:rsidRDefault="003504DE" w:rsidP="003504D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DB185CD" wp14:editId="3E66C424">
            <wp:extent cx="4525099" cy="3362400"/>
            <wp:effectExtent l="19050" t="19050" r="2794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37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>Then click “Create”, wait until the EAP 7.2 has been provisioned successfully.</w:t>
      </w:r>
    </w:p>
    <w:p w:rsidR="003504DE" w:rsidRDefault="003504DE" w:rsidP="003504DE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4095D84" wp14:editId="56557E1F">
            <wp:extent cx="4561200" cy="3395073"/>
            <wp:effectExtent l="19050" t="19050" r="1143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227" cy="3402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04DE" w:rsidRPr="003504DE" w:rsidRDefault="003504DE" w:rsidP="003504DE">
      <w:pPr>
        <w:pStyle w:val="ListParagraph"/>
        <w:numPr>
          <w:ilvl w:val="0"/>
          <w:numId w:val="6"/>
        </w:numPr>
        <w:rPr>
          <w:b/>
        </w:rPr>
      </w:pPr>
      <w:r>
        <w:t>Goto Project overview tab for the overview of build and deployment progress.</w:t>
      </w:r>
    </w:p>
    <w:p w:rsidR="003504DE" w:rsidRDefault="003504DE" w:rsidP="003504DE">
      <w:pPr>
        <w:pStyle w:val="ListParagraph"/>
      </w:pPr>
      <w:r>
        <w:rPr>
          <w:noProof/>
        </w:rPr>
        <w:drawing>
          <wp:inline distT="0" distB="0" distL="0" distR="0" wp14:anchorId="78A12427" wp14:editId="58F4E613">
            <wp:extent cx="5943600" cy="2549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inline>
        </w:drawing>
      </w: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</w:pP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>Click Builds tab to check build progress</w:t>
      </w:r>
    </w:p>
    <w:p w:rsidR="003504DE" w:rsidRDefault="003504DE" w:rsidP="003504DE">
      <w:pPr>
        <w:ind w:left="360"/>
      </w:pPr>
      <w:r>
        <w:rPr>
          <w:noProof/>
        </w:rPr>
        <w:drawing>
          <wp:inline distT="0" distB="0" distL="0" distR="0" wp14:anchorId="462B551F" wp14:editId="076D6786">
            <wp:extent cx="5943600" cy="9144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04DE" w:rsidRDefault="003504DE" w:rsidP="003504DE">
      <w:pPr>
        <w:pStyle w:val="ListParagraph"/>
        <w:numPr>
          <w:ilvl w:val="0"/>
          <w:numId w:val="6"/>
        </w:numPr>
      </w:pPr>
      <w:r>
        <w:t>Click “Application&gt; Deployments”  tab to check deployment progress</w:t>
      </w:r>
    </w:p>
    <w:p w:rsidR="003504DE" w:rsidRDefault="003504DE" w:rsidP="003504DE">
      <w:pPr>
        <w:pStyle w:val="ListParagraph"/>
      </w:pPr>
    </w:p>
    <w:p w:rsidR="003504DE" w:rsidRDefault="003504DE" w:rsidP="003504DE">
      <w:r>
        <w:rPr>
          <w:noProof/>
        </w:rPr>
        <w:drawing>
          <wp:inline distT="0" distB="0" distL="0" distR="0" wp14:anchorId="0B292A51" wp14:editId="45492677">
            <wp:extent cx="5943600" cy="16833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04DE" w:rsidRDefault="003504DE" w:rsidP="003504DE"/>
    <w:p w:rsidR="003504DE" w:rsidRDefault="003504DE" w:rsidP="003504DE">
      <w:pPr>
        <w:pStyle w:val="ListParagraph"/>
        <w:numPr>
          <w:ilvl w:val="0"/>
          <w:numId w:val="6"/>
        </w:numPr>
      </w:pPr>
      <w:r>
        <w:t>Once Build and Deployment are done, go to Applications&gt; Routes</w:t>
      </w:r>
    </w:p>
    <w:p w:rsidR="003504DE" w:rsidRDefault="003504DE" w:rsidP="003504DE"/>
    <w:p w:rsidR="003504DE" w:rsidRDefault="003504DE" w:rsidP="003504DE">
      <w:r>
        <w:rPr>
          <w:noProof/>
        </w:rPr>
        <w:drawing>
          <wp:inline distT="0" distB="0" distL="0" distR="0" wp14:anchorId="2255702F" wp14:editId="42BD8375">
            <wp:extent cx="5943600" cy="108077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04DE" w:rsidRDefault="003504DE" w:rsidP="003504DE"/>
    <w:p w:rsidR="003504DE" w:rsidRDefault="003504DE" w:rsidP="003504DE"/>
    <w:p w:rsidR="003504DE" w:rsidRDefault="003504DE" w:rsidP="003504DE">
      <w:pPr>
        <w:pStyle w:val="ListParagraph"/>
        <w:numPr>
          <w:ilvl w:val="0"/>
          <w:numId w:val="6"/>
        </w:numPr>
      </w:pPr>
      <w:r>
        <w:t>Once Build and Deployment are done, go to Applications&gt; Routes</w:t>
      </w:r>
    </w:p>
    <w:p w:rsidR="003504DE" w:rsidRDefault="00F34631" w:rsidP="003504DE">
      <w:pPr>
        <w:ind w:left="360"/>
        <w:rPr>
          <w:b/>
        </w:rPr>
      </w:pPr>
      <w:r>
        <w:rPr>
          <w:b/>
        </w:rPr>
        <w:t>Refer the below links :</w:t>
      </w:r>
    </w:p>
    <w:p w:rsidR="00F34631" w:rsidRDefault="00F34631" w:rsidP="003504DE">
      <w:pPr>
        <w:ind w:left="360"/>
        <w:rPr>
          <w:b/>
        </w:rPr>
      </w:pPr>
      <w:r>
        <w:rPr>
          <w:b/>
        </w:rPr>
        <w:t>To request jboss team for hosting project in openshift :</w:t>
      </w:r>
      <w:r w:rsidRPr="00F34631">
        <w:t xml:space="preserve"> </w:t>
      </w:r>
      <w:hyperlink r:id="rId27" w:history="1">
        <w:r w:rsidRPr="00F34631">
          <w:rPr>
            <w:rStyle w:val="Hyperlink"/>
            <w:b/>
          </w:rPr>
          <w:t>https://gsm.mmm.com/ITSM/Int_Detail.aspx?ID=SD7200221</w:t>
        </w:r>
      </w:hyperlink>
    </w:p>
    <w:p w:rsidR="00F34631" w:rsidRDefault="00F34631" w:rsidP="003504DE">
      <w:pPr>
        <w:ind w:left="360"/>
      </w:pPr>
      <w:r>
        <w:rPr>
          <w:b/>
        </w:rPr>
        <w:t>To download putty :</w:t>
      </w:r>
      <w:r>
        <w:t xml:space="preserve"> </w:t>
      </w:r>
    </w:p>
    <w:p w:rsidR="00F34631" w:rsidRDefault="00410048" w:rsidP="003504DE">
      <w:pPr>
        <w:ind w:left="360"/>
        <w:rPr>
          <w:b/>
        </w:rPr>
      </w:pPr>
      <w:hyperlink r:id="rId28" w:history="1">
        <w:r w:rsidR="00F34631" w:rsidRPr="00F34631">
          <w:rPr>
            <w:rStyle w:val="Hyperlink"/>
            <w:b/>
          </w:rPr>
          <w:t>https://www.chiark.greenend.org.uk/~sgtatham/putty/latest.html</w:t>
        </w:r>
      </w:hyperlink>
      <w:r w:rsidR="00F34631">
        <w:rPr>
          <w:b/>
        </w:rPr>
        <w:t xml:space="preserve">  </w:t>
      </w:r>
    </w:p>
    <w:p w:rsidR="00F34631" w:rsidRDefault="00F34631" w:rsidP="003504DE">
      <w:pPr>
        <w:ind w:left="360"/>
        <w:rPr>
          <w:b/>
        </w:rPr>
      </w:pPr>
      <w:r>
        <w:rPr>
          <w:b/>
        </w:rPr>
        <w:t>download zip file under Alternate Binary Files</w:t>
      </w:r>
    </w:p>
    <w:p w:rsidR="00F34631" w:rsidRDefault="00F34631" w:rsidP="003504DE">
      <w:pPr>
        <w:ind w:left="360"/>
        <w:rPr>
          <w:b/>
        </w:rPr>
      </w:pPr>
      <w:r>
        <w:rPr>
          <w:b/>
        </w:rPr>
        <w:t xml:space="preserve">Datasource reference : 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DATASOURCES=ICSAppDataSource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ICSAppDataSource_DATABASE=ONECDMS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ICSAppDataSource_JNDI=java:jboss/jdbc/ICSDataSource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ICSAppDataSource_DRIVER=MicrosoftType4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ICSAppDataSource_USERNAME=CDMS_ADMIN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lastRenderedPageBreak/>
        <w:t>ICSAppDataSource_PASSWORD=CDMS4admin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ICSAppDataSource_TX_ISOLATION=TRANSACTION_READ_UNCOMMITTED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ICSAppDataSource_JTA=true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ICSAppDataSource_URL=jdbc:sqlserver://devsql57:1933\;databaseName=ONECDMS</w:t>
      </w:r>
    </w:p>
    <w:p w:rsidR="00F34631" w:rsidRDefault="00F34631" w:rsidP="00F34631">
      <w:pPr>
        <w:ind w:left="1440"/>
        <w:rPr>
          <w:b/>
          <w:sz w:val="18"/>
          <w:szCs w:val="18"/>
        </w:rPr>
      </w:pPr>
      <w:r w:rsidRPr="00F34631">
        <w:rPr>
          <w:b/>
          <w:sz w:val="18"/>
          <w:szCs w:val="18"/>
        </w:rPr>
        <w:t>ICSAppDataSource_NONXA=true</w:t>
      </w:r>
    </w:p>
    <w:p w:rsidR="00F34631" w:rsidRPr="00F34631" w:rsidRDefault="00F34631" w:rsidP="00F34631">
      <w:pPr>
        <w:ind w:left="1440"/>
        <w:rPr>
          <w:b/>
          <w:sz w:val="18"/>
          <w:szCs w:val="18"/>
        </w:rPr>
      </w:pPr>
    </w:p>
    <w:p w:rsidR="00F34631" w:rsidRPr="00F34631" w:rsidRDefault="00F34631" w:rsidP="003504DE">
      <w:pPr>
        <w:ind w:left="360"/>
        <w:rPr>
          <w:b/>
          <w:sz w:val="18"/>
          <w:szCs w:val="18"/>
        </w:rPr>
      </w:pPr>
    </w:p>
    <w:sectPr w:rsidR="00F34631" w:rsidRPr="00F34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048" w:rsidRDefault="00410048" w:rsidP="00DA04B2">
      <w:pPr>
        <w:spacing w:after="0" w:line="240" w:lineRule="auto"/>
      </w:pPr>
      <w:r>
        <w:separator/>
      </w:r>
    </w:p>
  </w:endnote>
  <w:endnote w:type="continuationSeparator" w:id="0">
    <w:p w:rsidR="00410048" w:rsidRDefault="00410048" w:rsidP="00DA0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048" w:rsidRDefault="00410048" w:rsidP="00DA04B2">
      <w:pPr>
        <w:spacing w:after="0" w:line="240" w:lineRule="auto"/>
      </w:pPr>
      <w:r>
        <w:separator/>
      </w:r>
    </w:p>
  </w:footnote>
  <w:footnote w:type="continuationSeparator" w:id="0">
    <w:p w:rsidR="00410048" w:rsidRDefault="00410048" w:rsidP="00DA0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91EE4"/>
    <w:multiLevelType w:val="hybridMultilevel"/>
    <w:tmpl w:val="D2F0E350"/>
    <w:lvl w:ilvl="0" w:tplc="9DF66742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7E0E"/>
    <w:multiLevelType w:val="hybridMultilevel"/>
    <w:tmpl w:val="2C869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B6D06"/>
    <w:multiLevelType w:val="hybridMultilevel"/>
    <w:tmpl w:val="B5F03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56AF1"/>
    <w:multiLevelType w:val="hybridMultilevel"/>
    <w:tmpl w:val="F7B226B6"/>
    <w:lvl w:ilvl="0" w:tplc="EE389210">
      <w:start w:val="14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334E02FF"/>
    <w:multiLevelType w:val="hybridMultilevel"/>
    <w:tmpl w:val="E1F64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7D50A2"/>
    <w:multiLevelType w:val="hybridMultilevel"/>
    <w:tmpl w:val="4D0C13E4"/>
    <w:lvl w:ilvl="0" w:tplc="1F1AA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7E52BE"/>
    <w:multiLevelType w:val="hybridMultilevel"/>
    <w:tmpl w:val="01AC9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33E49"/>
    <w:multiLevelType w:val="hybridMultilevel"/>
    <w:tmpl w:val="7604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45157"/>
    <w:multiLevelType w:val="multilevel"/>
    <w:tmpl w:val="9BD2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681931"/>
    <w:multiLevelType w:val="hybridMultilevel"/>
    <w:tmpl w:val="553084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A66BA9"/>
    <w:multiLevelType w:val="hybridMultilevel"/>
    <w:tmpl w:val="78F85FDC"/>
    <w:lvl w:ilvl="0" w:tplc="1834D0C2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11" w15:restartNumberingAfterBreak="0">
    <w:nsid w:val="72EE60A0"/>
    <w:multiLevelType w:val="hybridMultilevel"/>
    <w:tmpl w:val="29D8A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2"/>
  </w:num>
  <w:num w:numId="5">
    <w:abstractNumId w:val="11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0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407"/>
    <w:rsid w:val="00094317"/>
    <w:rsid w:val="00150EEB"/>
    <w:rsid w:val="0021219F"/>
    <w:rsid w:val="00233DFA"/>
    <w:rsid w:val="003504DE"/>
    <w:rsid w:val="003E4BC8"/>
    <w:rsid w:val="00410048"/>
    <w:rsid w:val="005E1407"/>
    <w:rsid w:val="0079570B"/>
    <w:rsid w:val="008817B9"/>
    <w:rsid w:val="00A3165C"/>
    <w:rsid w:val="00A53007"/>
    <w:rsid w:val="00A75976"/>
    <w:rsid w:val="00C70DD9"/>
    <w:rsid w:val="00DA04B2"/>
    <w:rsid w:val="00F05498"/>
    <w:rsid w:val="00F34631"/>
    <w:rsid w:val="00FE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3ED0AC-7B37-4C4A-8F83-0A04A1EE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57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4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4D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9570B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image" Target="media/image5.emf"/><Relationship Id="rId18" Type="http://schemas.openxmlformats.org/officeDocument/2006/relationships/hyperlink" Target="https://os-master.mmm.com/console/project/jboss-cdms-utility-dev/browse/service-instances/jboss-mmm-h6cjh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hyperlink" Target="https://ithelp.mmm.com/Request.aspx?ID=OPEN-SHIFT-PR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package" Target="embeddings/Microsoft_Word_Document3.docx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hyperlink" Target="https://www.chiark.greenend.org.uk/~sgtatham/putty/lates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Word_Document2.docx"/><Relationship Id="rId22" Type="http://schemas.openxmlformats.org/officeDocument/2006/relationships/image" Target="media/image11.png"/><Relationship Id="rId27" Type="http://schemas.openxmlformats.org/officeDocument/2006/relationships/hyperlink" Target="https://gsm.mmm.com/ITSM/Int_Detail.aspx?ID=SD720022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CD2AD68F</Template>
  <TotalTime>1442</TotalTime>
  <Pages>8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Koka Ravalika (Cognizant)</dc:creator>
  <cp:keywords/>
  <dc:description/>
  <cp:lastModifiedBy>Koka Ravalika Sai CW</cp:lastModifiedBy>
  <cp:revision>16</cp:revision>
  <dcterms:created xsi:type="dcterms:W3CDTF">2020-01-09T09:24:00Z</dcterms:created>
  <dcterms:modified xsi:type="dcterms:W3CDTF">2021-06-08T05:52:00Z</dcterms:modified>
</cp:coreProperties>
</file>